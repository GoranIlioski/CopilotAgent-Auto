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14:paraId="4F6C6020" w14:textId="77777777" w:rsidTr="002B06E9">
        <w:trPr>
          <w:trHeight w:val="1256"/>
          <w:jc w:val="center"/>
        </w:trPr>
        <w:tc>
          <w:tcPr>
            <w:tcW w:w="3539" w:type="dxa"/>
            <w:hideMark/>
          </w:tcPr>
          <w:p w14:paraId="3B72C9F3" w14:textId="00BFB67E" w:rsidR="00A340F2" w:rsidRPr="00064E3E" w:rsidRDefault="00532378" w:rsidP="00064E3E">
            <w:pPr>
              <w:pStyle w:val="Title"/>
            </w:pPr>
            <w:r>
              <w:t>Quote</w:t>
            </w:r>
          </w:p>
        </w:tc>
        <w:tc>
          <w:tcPr>
            <w:tcW w:w="3539" w:type="dxa"/>
          </w:tcPr>
          <w:p w14:paraId="3DBA3C4E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14:paraId="2CA84BB0" w14:textId="67112064" w:rsidR="00A340F2" w:rsidRDefault="00A340F2" w:rsidP="002F5404"/>
        </w:tc>
      </w:tr>
      <w:tr w:rsidR="00A340F2" w14:paraId="2B30DBBC" w14:textId="77777777" w:rsidTr="002B06E9">
        <w:trPr>
          <w:trHeight w:val="1364"/>
          <w:jc w:val="center"/>
        </w:trPr>
        <w:tc>
          <w:tcPr>
            <w:tcW w:w="3539" w:type="dxa"/>
            <w:hideMark/>
          </w:tcPr>
          <w:p w14:paraId="0BB08684" w14:textId="77777777" w:rsidR="00A340F2" w:rsidRPr="00064E3E" w:rsidRDefault="00000000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Date:"/>
                <w:tag w:val="Date:"/>
                <w:id w:val="-865594733"/>
                <w:placeholder>
                  <w:docPart w:val="B3BAF44B341C4E60AE4A380F6D6F9ABD"/>
                </w:placeholder>
                <w:temporary/>
                <w:showingPlcHdr/>
                <w15:appearance w15:val="hidden"/>
              </w:sdtPr>
              <w:sdtContent>
                <w:r w:rsidR="00CF2287" w:rsidRPr="00064E3E">
                  <w:rPr>
                    <w:rStyle w:val="DateChar"/>
                  </w:rPr>
                  <w:t>DATE</w:t>
                </w:r>
              </w:sdtContent>
            </w:sdt>
          </w:p>
          <w:p w14:paraId="0E253618" w14:textId="251827A9" w:rsidR="00A340F2" w:rsidRPr="00064E3E" w:rsidRDefault="00700074" w:rsidP="002F5404">
            <w:pPr>
              <w:rPr>
                <w:rFonts w:cstheme="minorHAnsi"/>
                <w:sz w:val="32"/>
                <w:szCs w:val="32"/>
              </w:rPr>
            </w:pPr>
            <w:r w:rsidRPr="00033CBA">
              <w:rPr>
                <w:rFonts w:cstheme="minorHAns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532378" w:rsidRPr="00033CBA">
              <w:rPr>
                <w:rFonts w:cstheme="minorHAnsi"/>
                <w:color w:val="000000" w:themeColor="text1"/>
                <w:sz w:val="24"/>
                <w:szCs w:val="24"/>
              </w:rPr>
              <w:t>Quote</w:t>
            </w:r>
            <w:r w:rsidRPr="00033CBA">
              <w:rPr>
                <w:rFonts w:cstheme="minorHAnsi"/>
                <w:color w:val="000000" w:themeColor="text1"/>
                <w:sz w:val="24"/>
                <w:szCs w:val="24"/>
              </w:rPr>
              <w:t>Date</w:t>
            </w:r>
            <w:proofErr w:type="spellEnd"/>
            <w:r w:rsidRPr="00033CBA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3539" w:type="dxa"/>
            <w:hideMark/>
          </w:tcPr>
          <w:p w14:paraId="4498FCC7" w14:textId="0A782163" w:rsidR="00A340F2" w:rsidRPr="00064E3E" w:rsidRDefault="00532378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QUOTE NO</w:t>
            </w:r>
          </w:p>
          <w:p w14:paraId="3C2631C3" w14:textId="78AFAC39" w:rsidR="00A340F2" w:rsidRPr="00064E3E" w:rsidRDefault="00700074" w:rsidP="002F5404">
            <w:pPr>
              <w:rPr>
                <w:rFonts w:cstheme="minorHAnsi"/>
                <w:color w:val="000000" w:themeColor="text1"/>
              </w:rPr>
            </w:pPr>
            <w:r w:rsidRPr="00033CBA">
              <w:rPr>
                <w:rFonts w:cstheme="minorHAns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532378" w:rsidRPr="00033CBA">
              <w:rPr>
                <w:rFonts w:cstheme="minorHAnsi"/>
                <w:color w:val="000000" w:themeColor="text1"/>
                <w:sz w:val="24"/>
                <w:szCs w:val="24"/>
              </w:rPr>
              <w:t>Quote</w:t>
            </w:r>
            <w:r w:rsidRPr="00033CBA">
              <w:rPr>
                <w:rFonts w:cstheme="minorHAnsi"/>
                <w:color w:val="000000" w:themeColor="text1"/>
                <w:sz w:val="24"/>
                <w:szCs w:val="24"/>
              </w:rPr>
              <w:t>Number</w:t>
            </w:r>
            <w:proofErr w:type="spellEnd"/>
            <w:r w:rsidRPr="00033CBA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3539" w:type="dxa"/>
            <w:hideMark/>
          </w:tcPr>
          <w:p w14:paraId="204FED05" w14:textId="77777777" w:rsidR="00A340F2" w:rsidRPr="00064E3E" w:rsidRDefault="00000000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Enter your company name:"/>
                <w:tag w:val="Enter your company name:"/>
                <w:id w:val="350161346"/>
                <w:placeholder>
                  <w:docPart w:val="5691384F37314D3BA20BCD4153DA4CE3"/>
                </w:placeholder>
                <w:temporary/>
                <w:showingPlcHdr/>
                <w15:appearance w15:val="hidden"/>
              </w:sdtPr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YOUR COMPANY</w:t>
                </w:r>
              </w:sdtContent>
            </w:sdt>
          </w:p>
          <w:p w14:paraId="354490DD" w14:textId="7A0A6B64" w:rsidR="00A340F2" w:rsidRPr="00064E3E" w:rsidRDefault="00D222B2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Emporio</w:t>
            </w:r>
            <w:r w:rsidR="00700074">
              <w:rPr>
                <w:rFonts w:cstheme="minorHAnsi"/>
                <w:color w:val="000000" w:themeColor="text1"/>
                <w:sz w:val="24"/>
                <w:szCs w:val="24"/>
              </w:rPr>
              <w:t xml:space="preserve"> Inc.</w:t>
            </w:r>
          </w:p>
          <w:p w14:paraId="7CF0566F" w14:textId="5FC46068" w:rsidR="00A340F2" w:rsidRPr="00DA4254" w:rsidRDefault="00D222B2" w:rsidP="00DA425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Skopje</w:t>
            </w:r>
            <w:r w:rsidR="00700074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Macedonia</w:t>
            </w:r>
            <w:r w:rsidR="00700074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DA4254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1000</w:t>
            </w:r>
          </w:p>
        </w:tc>
      </w:tr>
      <w:tr w:rsidR="00A340F2" w14:paraId="4E2928DF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6B19E8BC" w14:textId="1E26569D" w:rsidR="00A340F2" w:rsidRPr="00DA4254" w:rsidRDefault="00000000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Invoice to:"/>
                <w:tag w:val="Invoice to:"/>
                <w:id w:val="-1178570525"/>
                <w:placeholder>
                  <w:docPart w:val="391C0A77EFF0485CA20AFDE76AA694ED"/>
                </w:placeholder>
                <w:temporary/>
                <w:showingPlcHdr/>
                <w15:appearance w15:val="hidden"/>
              </w:sdtPr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INVOICE TO</w:t>
                </w:r>
              </w:sdtContent>
            </w:sdt>
            <w:r w:rsidR="00DA4254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br/>
            </w:r>
            <w:r w:rsidR="00A95EF5" w:rsidRPr="00DA4254">
              <w:rPr>
                <w:rFonts w:cstheme="minorHAns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A95EF5" w:rsidRPr="00DA4254">
              <w:rPr>
                <w:rFonts w:cstheme="minorHAnsi"/>
                <w:color w:val="000000" w:themeColor="text1"/>
                <w:sz w:val="24"/>
                <w:szCs w:val="24"/>
              </w:rPr>
              <w:t>Customer</w:t>
            </w:r>
            <w:r w:rsidR="00A95EF5">
              <w:rPr>
                <w:rFonts w:cstheme="minorHAnsi"/>
                <w:color w:val="000000" w:themeColor="text1"/>
                <w:sz w:val="24"/>
                <w:szCs w:val="24"/>
              </w:rPr>
              <w:t>Number</w:t>
            </w:r>
            <w:proofErr w:type="spellEnd"/>
            <w:r w:rsidR="00A95EF5" w:rsidRPr="00DA4254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  <w:r w:rsidR="00E4229A">
              <w:rPr>
                <w:rFonts w:cstheme="minorHAnsi"/>
                <w:color w:val="000000" w:themeColor="text1"/>
                <w:sz w:val="24"/>
                <w:szCs w:val="24"/>
              </w:rPr>
              <w:br/>
              <w:t>{{</w:t>
            </w:r>
            <w:proofErr w:type="spellStart"/>
            <w:r w:rsidR="00E4229A" w:rsidRPr="00DA4254">
              <w:rPr>
                <w:rFonts w:cstheme="minorHAnsi"/>
                <w:color w:val="000000" w:themeColor="text1"/>
                <w:sz w:val="24"/>
                <w:szCs w:val="24"/>
              </w:rPr>
              <w:t>Customer</w:t>
            </w:r>
            <w:r w:rsidR="00E4229A">
              <w:rPr>
                <w:rFonts w:cstheme="minorHAnsi"/>
                <w:color w:val="000000" w:themeColor="text1"/>
                <w:sz w:val="24"/>
                <w:szCs w:val="24"/>
              </w:rPr>
              <w:t>Name</w:t>
            </w:r>
            <w:proofErr w:type="spellEnd"/>
            <w:r w:rsidR="00E4229A" w:rsidRPr="00DA4254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  <w:r w:rsidR="00A95EF5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="00DA4254" w:rsidRPr="00DA4254">
              <w:rPr>
                <w:rFonts w:cstheme="minorHAns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DA4254" w:rsidRPr="00DA4254">
              <w:rPr>
                <w:rFonts w:cstheme="minorHAnsi"/>
                <w:color w:val="000000" w:themeColor="text1"/>
                <w:sz w:val="24"/>
                <w:szCs w:val="24"/>
              </w:rPr>
              <w:t>CustomerAddress</w:t>
            </w:r>
            <w:proofErr w:type="spellEnd"/>
            <w:r w:rsidR="00DA4254" w:rsidRPr="00DA4254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</w:p>
          <w:p w14:paraId="45A64857" w14:textId="40F9D34D" w:rsidR="00A340F2" w:rsidRPr="00DA4254" w:rsidRDefault="00DA4254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{{</w:t>
            </w: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</w:rPr>
              <w:t>CustomerCity</w:t>
            </w:r>
            <w:proofErr w:type="spellEnd"/>
            <w:r>
              <w:rPr>
                <w:rFonts w:cstheme="minorHAnsi"/>
                <w:color w:val="000000" w:themeColor="text1"/>
                <w:sz w:val="24"/>
                <w:szCs w:val="24"/>
              </w:rPr>
              <w:t>}}, {{</w:t>
            </w: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</w:rPr>
              <w:t>CustomerState</w:t>
            </w:r>
            <w:proofErr w:type="spellEnd"/>
            <w:r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  <w:r w:rsidR="00A87D34">
              <w:rPr>
                <w:rFonts w:cstheme="minorHAnsi"/>
                <w:color w:val="000000" w:themeColor="text1"/>
                <w:sz w:val="24"/>
                <w:szCs w:val="24"/>
              </w:rPr>
              <w:br/>
              <w:t>{{</w:t>
            </w:r>
            <w:proofErr w:type="spellStart"/>
            <w:r w:rsidR="00A87D34">
              <w:rPr>
                <w:rFonts w:cstheme="minorHAnsi"/>
                <w:color w:val="000000" w:themeColor="text1"/>
                <w:sz w:val="24"/>
                <w:szCs w:val="24"/>
              </w:rPr>
              <w:t>CustomerZipCode</w:t>
            </w:r>
            <w:proofErr w:type="spellEnd"/>
            <w:r w:rsidR="00A87D34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3539" w:type="dxa"/>
          </w:tcPr>
          <w:p w14:paraId="173216C3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</w:tcPr>
          <w:p w14:paraId="779FF28E" w14:textId="77777777" w:rsidR="00A340F2" w:rsidRDefault="00A340F2" w:rsidP="002F5404">
            <w:pPr>
              <w:jc w:val="center"/>
            </w:pPr>
          </w:p>
        </w:tc>
      </w:tr>
    </w:tbl>
    <w:p w14:paraId="1C11D372" w14:textId="77777777" w:rsidR="00A340F2" w:rsidRDefault="00A340F2" w:rsidP="002F5404">
      <w:pPr>
        <w:rPr>
          <w:noProof/>
        </w:rPr>
      </w:pPr>
    </w:p>
    <w:tbl>
      <w:tblPr>
        <w:tblStyle w:val="SalesInfo"/>
        <w:tblW w:w="4998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nter Salesperson name, Job title, Payment Terms, and Due Date in this table"/>
      </w:tblPr>
      <w:tblGrid>
        <w:gridCol w:w="2420"/>
        <w:gridCol w:w="3600"/>
        <w:gridCol w:w="2637"/>
        <w:gridCol w:w="1841"/>
      </w:tblGrid>
      <w:tr w:rsidR="002F6AFB" w14:paraId="53E01C7B" w14:textId="77777777" w:rsidTr="002F6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1"/>
          <w:tblHeader/>
        </w:trPr>
        <w:tc>
          <w:tcPr>
            <w:tcW w:w="2420" w:type="dxa"/>
            <w:shd w:val="clear" w:color="auto" w:fill="auto"/>
            <w:hideMark/>
          </w:tcPr>
          <w:p w14:paraId="72E98D7C" w14:textId="77777777" w:rsidR="002F6AFB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Salesperson:"/>
                <w:tag w:val="Salesperson:"/>
                <w:id w:val="-720821619"/>
                <w:placeholder>
                  <w:docPart w:val="ED2ACFC1C80542348EC860D3FBA6BA51"/>
                </w:placeholder>
                <w:temporary/>
                <w:showingPlcHdr/>
                <w15:appearance w15:val="hidden"/>
              </w:sdtPr>
              <w:sdtContent>
                <w:r w:rsidR="002F6AFB">
                  <w:t>SALESPERSON</w:t>
                </w:r>
              </w:sdtContent>
            </w:sdt>
          </w:p>
        </w:tc>
        <w:tc>
          <w:tcPr>
            <w:tcW w:w="3600" w:type="dxa"/>
            <w:shd w:val="clear" w:color="auto" w:fill="auto"/>
            <w:hideMark/>
          </w:tcPr>
          <w:p w14:paraId="04E5BC6C" w14:textId="73DBF206" w:rsidR="002F6AFB" w:rsidRDefault="002F6AFB" w:rsidP="002F5404">
            <w:pPr>
              <w:pStyle w:val="Style1"/>
              <w:framePr w:hSpace="0" w:wrap="auto" w:vAnchor="margin" w:hAnchor="text" w:xAlign="left" w:yAlign="inline"/>
            </w:pPr>
            <w:r>
              <w:t>EmaiL</w:t>
            </w:r>
          </w:p>
        </w:tc>
        <w:tc>
          <w:tcPr>
            <w:tcW w:w="4478" w:type="dxa"/>
            <w:gridSpan w:val="2"/>
            <w:shd w:val="clear" w:color="auto" w:fill="auto"/>
            <w:hideMark/>
          </w:tcPr>
          <w:p w14:paraId="73D52B04" w14:textId="0B5FD36F" w:rsidR="002F6AFB" w:rsidRDefault="002F6AFB" w:rsidP="002F5404">
            <w:pPr>
              <w:pStyle w:val="Style1"/>
              <w:framePr w:hSpace="0" w:wrap="auto" w:vAnchor="margin" w:hAnchor="text" w:xAlign="left" w:yAlign="inline"/>
            </w:pPr>
            <w:r>
              <w:t>PHone</w:t>
            </w:r>
          </w:p>
        </w:tc>
      </w:tr>
      <w:tr w:rsidR="002F6AFB" w14:paraId="082A5B16" w14:textId="77777777" w:rsidTr="002F6AFB">
        <w:trPr>
          <w:trHeight w:hRule="exact" w:val="403"/>
        </w:trPr>
        <w:tc>
          <w:tcPr>
            <w:tcW w:w="2420" w:type="dxa"/>
          </w:tcPr>
          <w:p w14:paraId="57B18767" w14:textId="695F729E" w:rsidR="002F6AFB" w:rsidRPr="00A87D34" w:rsidRDefault="00D222B2" w:rsidP="002F6AFB">
            <w:pPr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Goran Ilioski</w:t>
            </w:r>
          </w:p>
        </w:tc>
        <w:tc>
          <w:tcPr>
            <w:tcW w:w="3600" w:type="dxa"/>
          </w:tcPr>
          <w:p w14:paraId="50A469C3" w14:textId="05DCC936" w:rsidR="002F6AFB" w:rsidRDefault="00D222B2" w:rsidP="002F6AFB">
            <w:pPr>
              <w:rPr>
                <w:rFonts w:ascii="Microsoft Sans Serif" w:hAnsi="Microsoft Sans Serif" w:cs="Microsoft Sans Serif"/>
              </w:rPr>
            </w:pPr>
            <w:hyperlink r:id="rId11" w:history="1">
              <w:r w:rsidRPr="004E7C6E">
                <w:rPr>
                  <w:rStyle w:val="Hyperlink"/>
                  <w:rFonts w:cstheme="minorHAnsi"/>
                  <w:sz w:val="22"/>
                  <w:szCs w:val="22"/>
                </w:rPr>
                <w:t>gilioski@gmail.com</w:t>
              </w:r>
            </w:hyperlink>
          </w:p>
        </w:tc>
        <w:tc>
          <w:tcPr>
            <w:tcW w:w="2637" w:type="dxa"/>
            <w:hideMark/>
          </w:tcPr>
          <w:p w14:paraId="4E7A3488" w14:textId="01111170" w:rsidR="002F6AFB" w:rsidRPr="00064E3E" w:rsidRDefault="00D222B2" w:rsidP="002F6AFB">
            <w:pPr>
              <w:rPr>
                <w:rFonts w:cstheme="minorHAnsi"/>
              </w:rPr>
            </w:pPr>
            <w:r>
              <w:rPr>
                <w:rFonts w:cstheme="minorHAnsi"/>
                <w:sz w:val="22"/>
                <w:szCs w:val="22"/>
              </w:rPr>
              <w:t>123-123456</w:t>
            </w:r>
          </w:p>
        </w:tc>
        <w:tc>
          <w:tcPr>
            <w:tcW w:w="1841" w:type="dxa"/>
          </w:tcPr>
          <w:p w14:paraId="413E2551" w14:textId="77777777" w:rsidR="002F6AFB" w:rsidRDefault="002F6AFB" w:rsidP="002F6AFB">
            <w:pPr>
              <w:rPr>
                <w:rFonts w:ascii="Microsoft Sans Serif" w:hAnsi="Microsoft Sans Serif" w:cs="Microsoft Sans Serif"/>
              </w:rPr>
            </w:pPr>
          </w:p>
        </w:tc>
      </w:tr>
    </w:tbl>
    <w:p w14:paraId="5BF5197B" w14:textId="77777777" w:rsidR="00A340F2" w:rsidRDefault="00A340F2" w:rsidP="00A340F2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2F5404" w14:paraId="5625C537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64DF7041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Quantity:"/>
                <w:tag w:val="Quantity:"/>
                <w:id w:val="871653143"/>
                <w:placeholder>
                  <w:docPart w:val="0FCF93B19735478EA51ED1607625D78A"/>
                </w:placeholder>
                <w:temporary/>
                <w:showingPlcHdr/>
                <w15:appearance w15:val="hidden"/>
              </w:sdtPr>
              <w:sdtContent>
                <w:r w:rsidR="00CF2287">
                  <w:t>Quantity</w:t>
                </w:r>
              </w:sdtContent>
            </w:sdt>
          </w:p>
        </w:tc>
        <w:sdt>
          <w:sdtPr>
            <w:alias w:val="Description:"/>
            <w:tag w:val="Description:"/>
            <w:id w:val="329724175"/>
            <w:placeholder>
              <w:docPart w:val="D1B8BFEEC1F341E5AA35B5C3D1782DC7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6AE24F05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sdt>
          <w:sdtPr>
            <w:alias w:val="Unit price:"/>
            <w:tag w:val="Unit price:"/>
            <w:id w:val="-1233764391"/>
            <w:placeholder>
              <w:docPart w:val="92153D8599934C74A423BD621B98D3BF"/>
            </w:placeholder>
            <w:temporary/>
            <w:showingPlcHdr/>
            <w15:appearance w15:val="hidden"/>
          </w:sdtPr>
          <w:sdtContent>
            <w:tc>
              <w:tcPr>
                <w:tcW w:w="2304" w:type="dxa"/>
                <w:hideMark/>
              </w:tcPr>
              <w:p w14:paraId="06FE51C1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Unit Price</w:t>
                </w:r>
              </w:p>
            </w:tc>
          </w:sdtContent>
        </w:sdt>
        <w:sdt>
          <w:sdtPr>
            <w:alias w:val="Line total:"/>
            <w:tag w:val="Line total:"/>
            <w:id w:val="-1547060432"/>
            <w:placeholder>
              <w:docPart w:val="3C23A0749F334FF093DFE0B7779AD819"/>
            </w:placeholder>
            <w:temporary/>
            <w:showingPlcHdr/>
            <w15:appearance w15:val="hidden"/>
          </w:sdtPr>
          <w:sdtContent>
            <w:tc>
              <w:tcPr>
                <w:tcW w:w="2195" w:type="dxa"/>
                <w:hideMark/>
              </w:tcPr>
              <w:p w14:paraId="659311FB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Line Total</w:t>
                </w:r>
              </w:p>
            </w:tc>
          </w:sdtContent>
        </w:sdt>
      </w:tr>
    </w:tbl>
    <w:p w14:paraId="020BB290" w14:textId="77777777" w:rsidR="000E7C40" w:rsidRDefault="000E7C40"/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392"/>
        <w:gridCol w:w="3508"/>
        <w:gridCol w:w="2311"/>
        <w:gridCol w:w="2324"/>
      </w:tblGrid>
      <w:tr w:rsidR="00EB63A0" w14:paraId="5A48E715" w14:textId="77777777" w:rsidTr="00810AA4">
        <w:trPr>
          <w:trHeight w:hRule="exact" w:val="490"/>
        </w:trPr>
        <w:tc>
          <w:tcPr>
            <w:tcW w:w="2392" w:type="dxa"/>
          </w:tcPr>
          <w:p w14:paraId="1B0EE98C" w14:textId="5689C9F3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</w:rPr>
              <w:t>{{</w:t>
            </w:r>
            <w:proofErr w:type="spellStart"/>
            <w:r w:rsidRPr="00810AA4">
              <w:rPr>
                <w:b w:val="0"/>
                <w:bCs/>
              </w:rPr>
              <w:t>Product.Quantity</w:t>
            </w:r>
            <w:proofErr w:type="spellEnd"/>
            <w:r w:rsidRPr="00810AA4">
              <w:rPr>
                <w:b w:val="0"/>
                <w:bCs/>
              </w:rPr>
              <w:t>}}</w:t>
            </w:r>
          </w:p>
        </w:tc>
        <w:tc>
          <w:tcPr>
            <w:tcW w:w="3508" w:type="dxa"/>
          </w:tcPr>
          <w:p w14:paraId="26226911" w14:textId="34ADA89E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</w:rPr>
              <w:t>{{</w:t>
            </w:r>
            <w:proofErr w:type="spellStart"/>
            <w:r w:rsidRPr="00810AA4">
              <w:rPr>
                <w:b w:val="0"/>
                <w:bCs/>
              </w:rPr>
              <w:t>Product.Description</w:t>
            </w:r>
            <w:proofErr w:type="spellEnd"/>
            <w:r w:rsidRPr="00810AA4">
              <w:rPr>
                <w:b w:val="0"/>
                <w:bCs/>
              </w:rPr>
              <w:t>}}</w:t>
            </w:r>
          </w:p>
        </w:tc>
        <w:tc>
          <w:tcPr>
            <w:tcW w:w="2311" w:type="dxa"/>
          </w:tcPr>
          <w:p w14:paraId="1125766A" w14:textId="27121980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  <w:lang w:eastAsia="ja-JP"/>
              </w:rPr>
              <w:t>{{</w:t>
            </w:r>
            <w:proofErr w:type="spellStart"/>
            <w:r w:rsidRPr="00810AA4">
              <w:rPr>
                <w:b w:val="0"/>
                <w:bCs/>
                <w:lang w:eastAsia="ja-JP"/>
              </w:rPr>
              <w:t>Product.UnitPrice</w:t>
            </w:r>
            <w:proofErr w:type="spellEnd"/>
            <w:r w:rsidRPr="00810AA4">
              <w:rPr>
                <w:b w:val="0"/>
                <w:bCs/>
                <w:lang w:eastAsia="ja-JP"/>
              </w:rPr>
              <w:t>}}</w:t>
            </w:r>
          </w:p>
        </w:tc>
        <w:tc>
          <w:tcPr>
            <w:tcW w:w="2324" w:type="dxa"/>
          </w:tcPr>
          <w:p w14:paraId="653C6DB0" w14:textId="7367C058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</w:rPr>
              <w:t>{{</w:t>
            </w:r>
            <w:proofErr w:type="spellStart"/>
            <w:r w:rsidRPr="00810AA4">
              <w:rPr>
                <w:b w:val="0"/>
                <w:bCs/>
              </w:rPr>
              <w:t>Product.L</w:t>
            </w:r>
            <w:r w:rsidR="00780AA5" w:rsidRPr="00810AA4">
              <w:rPr>
                <w:b w:val="0"/>
                <w:bCs/>
              </w:rPr>
              <w:t>i</w:t>
            </w:r>
            <w:r w:rsidRPr="00810AA4">
              <w:rPr>
                <w:b w:val="0"/>
                <w:bCs/>
              </w:rPr>
              <w:t>neTotal</w:t>
            </w:r>
            <w:proofErr w:type="spellEnd"/>
            <w:r w:rsidRPr="00810AA4">
              <w:rPr>
                <w:b w:val="0"/>
                <w:bCs/>
              </w:rPr>
              <w:t>}}</w:t>
            </w:r>
          </w:p>
        </w:tc>
      </w:tr>
    </w:tbl>
    <w:tbl>
      <w:tblPr>
        <w:tblStyle w:val="TotalTable"/>
        <w:tblW w:w="5012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nter Quantity, Description, Unit Price, Discount, and Line Total in table columns, and Subtotal, Sales Tax, and Total at the end"/>
      </w:tblPr>
      <w:tblGrid>
        <w:gridCol w:w="8298"/>
        <w:gridCol w:w="2234"/>
      </w:tblGrid>
      <w:tr w:rsidR="00A340F2" w14:paraId="5251F9E0" w14:textId="77777777" w:rsidTr="00EB63A0">
        <w:trPr>
          <w:trHeight w:hRule="exact" w:val="288"/>
        </w:trPr>
        <w:sdt>
          <w:sdtPr>
            <w:rPr>
              <w:sz w:val="24"/>
            </w:rPr>
            <w:alias w:val="Total:"/>
            <w:tag w:val="Total:"/>
            <w:id w:val="-1550988335"/>
            <w:placeholder>
              <w:docPart w:val="EE937C76A92F49108705E29F4B945929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8" w:type="dxa"/>
                <w:hideMark/>
              </w:tcPr>
              <w:p w14:paraId="6E519B6D" w14:textId="77777777" w:rsidR="00A340F2" w:rsidRDefault="00CF2287" w:rsidP="002F5404">
                <w:pPr>
                  <w:rPr>
                    <w:sz w:val="24"/>
                  </w:rPr>
                </w:pPr>
                <w:r w:rsidRPr="00810AA4">
                  <w:rPr>
                    <w:b/>
                    <w:bCs/>
                    <w:sz w:val="24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</w:tcPr>
          <w:p w14:paraId="4BC4A746" w14:textId="03A12AAB" w:rsidR="00A340F2" w:rsidRPr="00810AA4" w:rsidRDefault="00780AA5" w:rsidP="002F5404">
            <w:pPr>
              <w:jc w:val="right"/>
              <w:rPr>
                <w:b/>
                <w:bCs/>
                <w:sz w:val="24"/>
              </w:rPr>
            </w:pPr>
            <w:r w:rsidRPr="00810AA4">
              <w:rPr>
                <w:b/>
                <w:bCs/>
                <w:sz w:val="24"/>
              </w:rPr>
              <w:t>{{</w:t>
            </w:r>
            <w:proofErr w:type="spellStart"/>
            <w:r w:rsidRPr="00810AA4">
              <w:rPr>
                <w:b/>
                <w:bCs/>
                <w:sz w:val="24"/>
              </w:rPr>
              <w:t>TotalAmount</w:t>
            </w:r>
            <w:proofErr w:type="spellEnd"/>
            <w:r w:rsidRPr="00810AA4">
              <w:rPr>
                <w:b/>
                <w:bCs/>
                <w:sz w:val="24"/>
              </w:rPr>
              <w:t>}}</w:t>
            </w:r>
          </w:p>
        </w:tc>
      </w:tr>
    </w:tbl>
    <w:p w14:paraId="2DEBF139" w14:textId="77777777" w:rsidR="007201A7" w:rsidRPr="00A340F2" w:rsidRDefault="007201A7" w:rsidP="00A36725"/>
    <w:sectPr w:rsidR="007201A7" w:rsidRPr="00A340F2" w:rsidSect="002B06E9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8F17" w14:textId="77777777" w:rsidR="00691C2A" w:rsidRDefault="00691C2A">
      <w:pPr>
        <w:spacing w:line="240" w:lineRule="auto"/>
      </w:pPr>
      <w:r>
        <w:separator/>
      </w:r>
    </w:p>
    <w:p w14:paraId="77335DE9" w14:textId="77777777" w:rsidR="00691C2A" w:rsidRDefault="00691C2A"/>
  </w:endnote>
  <w:endnote w:type="continuationSeparator" w:id="0">
    <w:p w14:paraId="7FCF8C3F" w14:textId="77777777" w:rsidR="00691C2A" w:rsidRDefault="00691C2A">
      <w:pPr>
        <w:spacing w:line="240" w:lineRule="auto"/>
      </w:pPr>
      <w:r>
        <w:continuationSeparator/>
      </w:r>
    </w:p>
    <w:p w14:paraId="58444479" w14:textId="77777777" w:rsidR="00691C2A" w:rsidRDefault="00691C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7B9D" w14:textId="77777777" w:rsidR="007201A7" w:rsidRDefault="007201A7">
    <w:pPr>
      <w:pStyle w:val="Footer"/>
    </w:pPr>
  </w:p>
  <w:p w14:paraId="20F7FAD2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FDE2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E53F3AA" wp14:editId="65B7925A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DB5248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53F3AA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70DB5248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036A" w14:textId="77777777" w:rsidR="00691C2A" w:rsidRDefault="00691C2A">
      <w:pPr>
        <w:spacing w:line="240" w:lineRule="auto"/>
      </w:pPr>
      <w:r>
        <w:separator/>
      </w:r>
    </w:p>
    <w:p w14:paraId="00E2BEE5" w14:textId="77777777" w:rsidR="00691C2A" w:rsidRDefault="00691C2A"/>
  </w:footnote>
  <w:footnote w:type="continuationSeparator" w:id="0">
    <w:p w14:paraId="5145469A" w14:textId="77777777" w:rsidR="00691C2A" w:rsidRDefault="00691C2A">
      <w:pPr>
        <w:spacing w:line="240" w:lineRule="auto"/>
      </w:pPr>
      <w:r>
        <w:continuationSeparator/>
      </w:r>
    </w:p>
    <w:p w14:paraId="69B2687C" w14:textId="77777777" w:rsidR="00691C2A" w:rsidRDefault="00691C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9C27" w14:textId="77777777" w:rsidR="007201A7" w:rsidRDefault="007201A7"/>
  <w:p w14:paraId="53ED7323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287A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6FDAB43" wp14:editId="4C9FED0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767F7B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FDAB43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4E767F7B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246759">
    <w:abstractNumId w:val="9"/>
  </w:num>
  <w:num w:numId="2" w16cid:durableId="1551768329">
    <w:abstractNumId w:val="7"/>
  </w:num>
  <w:num w:numId="3" w16cid:durableId="693924050">
    <w:abstractNumId w:val="6"/>
  </w:num>
  <w:num w:numId="4" w16cid:durableId="1201044169">
    <w:abstractNumId w:val="5"/>
  </w:num>
  <w:num w:numId="5" w16cid:durableId="1023746656">
    <w:abstractNumId w:val="4"/>
  </w:num>
  <w:num w:numId="6" w16cid:durableId="1245797424">
    <w:abstractNumId w:val="8"/>
  </w:num>
  <w:num w:numId="7" w16cid:durableId="1651906387">
    <w:abstractNumId w:val="3"/>
  </w:num>
  <w:num w:numId="8" w16cid:durableId="1040668997">
    <w:abstractNumId w:val="2"/>
  </w:num>
  <w:num w:numId="9" w16cid:durableId="1155296145">
    <w:abstractNumId w:val="1"/>
  </w:num>
  <w:num w:numId="10" w16cid:durableId="142029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67"/>
    <w:rsid w:val="00033CBA"/>
    <w:rsid w:val="00064E3E"/>
    <w:rsid w:val="00077551"/>
    <w:rsid w:val="00082802"/>
    <w:rsid w:val="000A6E91"/>
    <w:rsid w:val="000E7C40"/>
    <w:rsid w:val="00101C8E"/>
    <w:rsid w:val="001817A4"/>
    <w:rsid w:val="001A035C"/>
    <w:rsid w:val="001D1771"/>
    <w:rsid w:val="00206F37"/>
    <w:rsid w:val="0020743A"/>
    <w:rsid w:val="002400DD"/>
    <w:rsid w:val="002450DA"/>
    <w:rsid w:val="00263E3B"/>
    <w:rsid w:val="00264280"/>
    <w:rsid w:val="00290DC6"/>
    <w:rsid w:val="002A107B"/>
    <w:rsid w:val="002B06E9"/>
    <w:rsid w:val="002E7603"/>
    <w:rsid w:val="002F5404"/>
    <w:rsid w:val="002F6AFB"/>
    <w:rsid w:val="00316D06"/>
    <w:rsid w:val="0038572A"/>
    <w:rsid w:val="003D23A0"/>
    <w:rsid w:val="004858C9"/>
    <w:rsid w:val="004870D2"/>
    <w:rsid w:val="004A10E9"/>
    <w:rsid w:val="00532378"/>
    <w:rsid w:val="00546D1A"/>
    <w:rsid w:val="005E1B11"/>
    <w:rsid w:val="005E394D"/>
    <w:rsid w:val="00612698"/>
    <w:rsid w:val="006567FA"/>
    <w:rsid w:val="00662DFA"/>
    <w:rsid w:val="00683EDE"/>
    <w:rsid w:val="00691C2A"/>
    <w:rsid w:val="006B4542"/>
    <w:rsid w:val="006F038A"/>
    <w:rsid w:val="00700074"/>
    <w:rsid w:val="007201A7"/>
    <w:rsid w:val="0072240D"/>
    <w:rsid w:val="00780AA5"/>
    <w:rsid w:val="007A3CA8"/>
    <w:rsid w:val="007B4FC5"/>
    <w:rsid w:val="007E0DF2"/>
    <w:rsid w:val="007E1D3F"/>
    <w:rsid w:val="00802E08"/>
    <w:rsid w:val="00810AA4"/>
    <w:rsid w:val="00865DB9"/>
    <w:rsid w:val="0089202B"/>
    <w:rsid w:val="008B5297"/>
    <w:rsid w:val="009124E0"/>
    <w:rsid w:val="0092230A"/>
    <w:rsid w:val="009415D1"/>
    <w:rsid w:val="00947F34"/>
    <w:rsid w:val="009872FC"/>
    <w:rsid w:val="009D3F3C"/>
    <w:rsid w:val="00A117DE"/>
    <w:rsid w:val="00A340F2"/>
    <w:rsid w:val="00A36725"/>
    <w:rsid w:val="00A87D34"/>
    <w:rsid w:val="00A95EF5"/>
    <w:rsid w:val="00B66C63"/>
    <w:rsid w:val="00B727BE"/>
    <w:rsid w:val="00CE3710"/>
    <w:rsid w:val="00CF2287"/>
    <w:rsid w:val="00D222B2"/>
    <w:rsid w:val="00D33124"/>
    <w:rsid w:val="00D73210"/>
    <w:rsid w:val="00DA4254"/>
    <w:rsid w:val="00E4229A"/>
    <w:rsid w:val="00EB63A0"/>
    <w:rsid w:val="00EC16CD"/>
    <w:rsid w:val="00EF43AE"/>
    <w:rsid w:val="00F65B05"/>
    <w:rsid w:val="00F95E67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BF2F4E"/>
  <w15:chartTrackingRefBased/>
  <w15:docId w15:val="{1F6F58FB-D4A4-4D13-9F2A-5E25438F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02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ilioski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dev\AppData\Roaming\Microsoft\Templates\Service%20invoice%20(Green%20Gradien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BAF44B341C4E60AE4A380F6D6F9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39D01-CCAC-4F3B-AF91-A327C157F15A}"/>
      </w:docPartPr>
      <w:docPartBody>
        <w:p w:rsidR="00F06030" w:rsidRDefault="00516C4E">
          <w:pPr>
            <w:pStyle w:val="B3BAF44B341C4E60AE4A380F6D6F9ABD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5691384F37314D3BA20BCD4153DA4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119B1-1A41-4F4D-8F2C-3FB4777811C3}"/>
      </w:docPartPr>
      <w:docPartBody>
        <w:p w:rsidR="00F06030" w:rsidRDefault="00516C4E">
          <w:pPr>
            <w:pStyle w:val="5691384F37314D3BA20BCD4153DA4CE3"/>
          </w:pPr>
          <w:r w:rsidRPr="00064E3E">
            <w:rPr>
              <w:rFonts w:asciiTheme="majorHAnsi" w:hAnsiTheme="majorHAnsi"/>
              <w:color w:val="000000" w:themeColor="text1"/>
            </w:rPr>
            <w:t>YOUR COMPANY</w:t>
          </w:r>
        </w:p>
      </w:docPartBody>
    </w:docPart>
    <w:docPart>
      <w:docPartPr>
        <w:name w:val="391C0A77EFF0485CA20AFDE76AA69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44AB-C510-41F7-940E-D3A91997C90C}"/>
      </w:docPartPr>
      <w:docPartBody>
        <w:p w:rsidR="00F06030" w:rsidRDefault="00516C4E">
          <w:pPr>
            <w:pStyle w:val="391C0A77EFF0485CA20AFDE76AA694ED"/>
          </w:pPr>
          <w:r w:rsidRPr="00064E3E">
            <w:rPr>
              <w:rFonts w:asciiTheme="majorHAnsi" w:hAnsiTheme="majorHAnsi"/>
              <w:color w:val="000000" w:themeColor="text1"/>
            </w:rPr>
            <w:t>INVOICE TO</w:t>
          </w:r>
        </w:p>
      </w:docPartBody>
    </w:docPart>
    <w:docPart>
      <w:docPartPr>
        <w:name w:val="0FCF93B19735478EA51ED1607625D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33CCF-C270-41BB-813E-D39FCC361BA1}"/>
      </w:docPartPr>
      <w:docPartBody>
        <w:p w:rsidR="00F06030" w:rsidRDefault="00516C4E">
          <w:pPr>
            <w:pStyle w:val="0FCF93B19735478EA51ED1607625D78A"/>
          </w:pPr>
          <w:r>
            <w:t>Quantity</w:t>
          </w:r>
        </w:p>
      </w:docPartBody>
    </w:docPart>
    <w:docPart>
      <w:docPartPr>
        <w:name w:val="D1B8BFEEC1F341E5AA35B5C3D1782D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5E92A-1557-4EAF-A89D-200321D76AD9}"/>
      </w:docPartPr>
      <w:docPartBody>
        <w:p w:rsidR="00F06030" w:rsidRDefault="00516C4E">
          <w:pPr>
            <w:pStyle w:val="D1B8BFEEC1F341E5AA35B5C3D1782DC7"/>
          </w:pPr>
          <w:r>
            <w:t>Description</w:t>
          </w:r>
        </w:p>
      </w:docPartBody>
    </w:docPart>
    <w:docPart>
      <w:docPartPr>
        <w:name w:val="92153D8599934C74A423BD621B98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BF0C6-0353-4979-9C93-9027FE56666B}"/>
      </w:docPartPr>
      <w:docPartBody>
        <w:p w:rsidR="00F06030" w:rsidRDefault="00516C4E">
          <w:pPr>
            <w:pStyle w:val="92153D8599934C74A423BD621B98D3BF"/>
          </w:pPr>
          <w:r>
            <w:t>Unit Price</w:t>
          </w:r>
        </w:p>
      </w:docPartBody>
    </w:docPart>
    <w:docPart>
      <w:docPartPr>
        <w:name w:val="3C23A0749F334FF093DFE0B7779AD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7591A-C89F-4C1A-B501-E5A1D6CE437C}"/>
      </w:docPartPr>
      <w:docPartBody>
        <w:p w:rsidR="00F06030" w:rsidRDefault="00516C4E">
          <w:pPr>
            <w:pStyle w:val="3C23A0749F334FF093DFE0B7779AD819"/>
          </w:pPr>
          <w:r>
            <w:t>Line Total</w:t>
          </w:r>
        </w:p>
      </w:docPartBody>
    </w:docPart>
    <w:docPart>
      <w:docPartPr>
        <w:name w:val="EE937C76A92F49108705E29F4B945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5AC25-0BA2-4528-8064-6081DDCE94F2}"/>
      </w:docPartPr>
      <w:docPartBody>
        <w:p w:rsidR="00F06030" w:rsidRDefault="00516C4E">
          <w:pPr>
            <w:pStyle w:val="EE937C76A92F49108705E29F4B945929"/>
          </w:pPr>
          <w:r>
            <w:t>Total</w:t>
          </w:r>
        </w:p>
      </w:docPartBody>
    </w:docPart>
    <w:docPart>
      <w:docPartPr>
        <w:name w:val="ED2ACFC1C80542348EC860D3FBA6B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4F10C-1E11-4ECF-B45D-9B6C62F49765}"/>
      </w:docPartPr>
      <w:docPartBody>
        <w:p w:rsidR="00516C4E" w:rsidRDefault="00516C4E" w:rsidP="00516C4E">
          <w:pPr>
            <w:pStyle w:val="ED2ACFC1C80542348EC860D3FBA6BA51"/>
          </w:pPr>
          <w:r>
            <w:t>SALESPERSON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6A"/>
    <w:rsid w:val="00082802"/>
    <w:rsid w:val="000F42FF"/>
    <w:rsid w:val="00220AEC"/>
    <w:rsid w:val="00290DC6"/>
    <w:rsid w:val="0038572A"/>
    <w:rsid w:val="003E036A"/>
    <w:rsid w:val="00516C4E"/>
    <w:rsid w:val="00564A47"/>
    <w:rsid w:val="005C3FEC"/>
    <w:rsid w:val="005E1B11"/>
    <w:rsid w:val="006567FA"/>
    <w:rsid w:val="009872FC"/>
    <w:rsid w:val="00D12946"/>
    <w:rsid w:val="00E84E07"/>
    <w:rsid w:val="00EF43AE"/>
    <w:rsid w:val="00F0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/>
      <w:color w:val="000000" w:themeColor="text1"/>
      <w:kern w:val="0"/>
      <w:sz w:val="32"/>
      <w:szCs w:val="32"/>
      <w:lang w:eastAsia="ja-JP"/>
      <w14:ligatures w14:val="none"/>
    </w:rPr>
  </w:style>
  <w:style w:type="paragraph" w:customStyle="1" w:styleId="B3BAF44B341C4E60AE4A380F6D6F9ABD">
    <w:name w:val="B3BAF44B341C4E60AE4A380F6D6F9ABD"/>
  </w:style>
  <w:style w:type="paragraph" w:customStyle="1" w:styleId="5691384F37314D3BA20BCD4153DA4CE3">
    <w:name w:val="5691384F37314D3BA20BCD4153DA4CE3"/>
  </w:style>
  <w:style w:type="paragraph" w:customStyle="1" w:styleId="391C0A77EFF0485CA20AFDE76AA694ED">
    <w:name w:val="391C0A77EFF0485CA20AFDE76AA694ED"/>
  </w:style>
  <w:style w:type="paragraph" w:customStyle="1" w:styleId="0FCF93B19735478EA51ED1607625D78A">
    <w:name w:val="0FCF93B19735478EA51ED1607625D78A"/>
  </w:style>
  <w:style w:type="paragraph" w:customStyle="1" w:styleId="D1B8BFEEC1F341E5AA35B5C3D1782DC7">
    <w:name w:val="D1B8BFEEC1F341E5AA35B5C3D1782DC7"/>
  </w:style>
  <w:style w:type="paragraph" w:customStyle="1" w:styleId="92153D8599934C74A423BD621B98D3BF">
    <w:name w:val="92153D8599934C74A423BD621B98D3BF"/>
  </w:style>
  <w:style w:type="paragraph" w:customStyle="1" w:styleId="3C23A0749F334FF093DFE0B7779AD819">
    <w:name w:val="3C23A0749F334FF093DFE0B7779AD819"/>
  </w:style>
  <w:style w:type="paragraph" w:customStyle="1" w:styleId="ED2ACFC1C80542348EC860D3FBA6BA51">
    <w:name w:val="ED2ACFC1C80542348EC860D3FBA6BA51"/>
    <w:rsid w:val="00516C4E"/>
  </w:style>
  <w:style w:type="paragraph" w:customStyle="1" w:styleId="EE937C76A92F49108705E29F4B945929">
    <w:name w:val="EE937C76A92F49108705E29F4B9459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A8E0C6AF-A308-4C07-B72C-4E6694F094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design).dotx</Template>
  <TotalTime>51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Devaney</dc:creator>
  <cp:keywords/>
  <dc:description/>
  <cp:lastModifiedBy>Goran Ilioski</cp:lastModifiedBy>
  <cp:revision>19</cp:revision>
  <dcterms:created xsi:type="dcterms:W3CDTF">2025-12-31T18:46:00Z</dcterms:created>
  <dcterms:modified xsi:type="dcterms:W3CDTF">2026-01-06T04:13:00Z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